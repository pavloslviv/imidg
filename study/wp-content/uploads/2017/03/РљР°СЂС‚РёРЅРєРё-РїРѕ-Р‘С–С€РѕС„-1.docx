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2B3" w:rsidRDefault="00A6473E">
      <w:r>
        <w:rPr>
          <w:noProof/>
          <w:lang w:eastAsia="uk-UA"/>
        </w:rPr>
        <w:drawing>
          <wp:inline distT="0" distB="0" distL="0" distR="0" wp14:anchorId="3D9744EB" wp14:editId="0C934384">
            <wp:extent cx="3048000" cy="3190875"/>
            <wp:effectExtent l="0" t="0" r="0" b="9525"/>
            <wp:docPr id="2" name="Рисунок 2" descr="http://www.bishoff.com.ua/upload/resize_cache/iblock/253/320_350_16a9cdfeb475445909b854c588a1af844/253d28e6ccd664ccd8ea6046882b7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bishoff.com.ua/upload/resize_cache/iblock/253/320_350_16a9cdfeb475445909b854c588a1af844/253d28e6ccd664ccd8ea6046882b7e23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C668874" wp14:editId="522FE498">
            <wp:extent cx="3048000" cy="3190875"/>
            <wp:effectExtent l="0" t="0" r="0" b="9525"/>
            <wp:docPr id="3" name="Рисунок 3" descr="http://www.bishoff.com.ua/upload/resize_cache/iblock/3f1/320_350_16a9cdfeb475445909b854c588a1af844/3f1c949942f3b868ee7cec587194b0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bishoff.com.ua/upload/resize_cache/iblock/3f1/320_350_16a9cdfeb475445909b854c588a1af844/3f1c949942f3b868ee7cec587194b04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621BF03" wp14:editId="3CDF4044">
            <wp:extent cx="3048000" cy="3190875"/>
            <wp:effectExtent l="0" t="0" r="0" b="9525"/>
            <wp:docPr id="5" name="Рисунок 5" descr="http://www.bishoff.com.ua/upload/resize_cache/iblock/80e/320_350_16a9cdfeb475445909b854c588a1af844/80e9c56e7a0107814edd29f3363ff5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bishoff.com.ua/upload/resize_cache/iblock/80e/320_350_16a9cdfeb475445909b854c588a1af844/80e9c56e7a0107814edd29f3363ff5a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4CB4E6A5" wp14:editId="698F93AB">
            <wp:extent cx="3048000" cy="3190875"/>
            <wp:effectExtent l="0" t="0" r="0" b="9525"/>
            <wp:docPr id="6" name="Рисунок 6" descr="http://www.bishoff.com.ua/upload/resize_cache/iblock/12d/320_350_16a9cdfeb475445909b854c588a1af844/12d1f9cc30b466955ad9b69d13b773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bishoff.com.ua/upload/resize_cache/iblock/12d/320_350_16a9cdfeb475445909b854c588a1af844/12d1f9cc30b466955ad9b69d13b773e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36C66853" wp14:editId="23A56D99">
            <wp:extent cx="3565142" cy="3733800"/>
            <wp:effectExtent l="0" t="0" r="0" b="0"/>
            <wp:docPr id="1" name="Рисунок 1" descr="Нежное молочко для снятия макияж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ежное молочко для снятия макияжа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801" cy="37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627B6D7D" wp14:editId="157EA177">
            <wp:extent cx="3048000" cy="3190875"/>
            <wp:effectExtent l="0" t="0" r="0" b="9525"/>
            <wp:docPr id="9" name="Рисунок 9" descr="http://www.bishoff.com.ua/upload/resize_cache/iblock/5cb/320_350_16a9cdfeb475445909b854c588a1af844/5cbe8ebf5da9539be4e0df47359642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bishoff.com.ua/upload/resize_cache/iblock/5cb/320_350_16a9cdfeb475445909b854c588a1af844/5cbe8ebf5da9539be4e0df47359642f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55EF2577" wp14:editId="2DA8870B">
            <wp:extent cx="3048000" cy="3190875"/>
            <wp:effectExtent l="0" t="0" r="0" b="9525"/>
            <wp:docPr id="7" name="Рисунок 7" descr="http://www.bishoff.com.ua/upload/resize_cache/iblock/12d/320_350_16a9cdfeb475445909b854c588a1af844/12d1f9cc30b466955ad9b69d13b773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bishoff.com.ua/upload/resize_cache/iblock/12d/320_350_16a9cdfeb475445909b854c588a1af844/12d1f9cc30b466955ad9b69d13b773e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73E" w:rsidRDefault="00A6473E"/>
    <w:p w:rsidR="00A6473E" w:rsidRDefault="00A6473E">
      <w:r>
        <w:rPr>
          <w:noProof/>
          <w:lang w:eastAsia="uk-UA"/>
        </w:rPr>
        <w:lastRenderedPageBreak/>
        <w:drawing>
          <wp:inline distT="0" distB="0" distL="0" distR="0" wp14:anchorId="2CF1EE55" wp14:editId="2C61265A">
            <wp:extent cx="3057525" cy="3209925"/>
            <wp:effectExtent l="0" t="0" r="9525" b="9525"/>
            <wp:docPr id="12" name="Рисунок 12" descr="Питательная белково-витаминная ма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Питательная белково-витаминная мас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75C9FB7" wp14:editId="1656BA8C">
            <wp:extent cx="3048000" cy="3190875"/>
            <wp:effectExtent l="0" t="0" r="0" b="9525"/>
            <wp:docPr id="10" name="Рисунок 10" descr="http://www.bishoff.com.ua/upload/resize_cache/iblock/eca/320_350_16a9cdfeb475445909b854c588a1af844/ecab1691b1e83b077d03d02c75af23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bishoff.com.ua/upload/resize_cache/iblock/eca/320_350_16a9cdfeb475445909b854c588a1af844/ecab1691b1e83b077d03d02c75af23c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417F830" wp14:editId="0F4B151F">
            <wp:extent cx="3333750" cy="3486150"/>
            <wp:effectExtent l="0" t="0" r="0" b="0"/>
            <wp:docPr id="14" name="Рисунок 14" descr="Крем для проблемной кожи глубокого действ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рем для проблемной кожи глубокого действ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47BF336E" wp14:editId="65956749">
            <wp:extent cx="3048000" cy="3190875"/>
            <wp:effectExtent l="0" t="0" r="0" b="9525"/>
            <wp:docPr id="16" name="Рисунок 16" descr="http://www.bishoff.com.ua/upload/resize_cache/iblock/9e9/320_350_16a9cdfeb475445909b854c588a1af844/9e936e5f937fca8d2796eb469d868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bishoff.com.ua/upload/resize_cache/iblock/9e9/320_350_16a9cdfeb475445909b854c588a1af844/9e936e5f937fca8d2796eb469d86852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0C6A9FDA" wp14:editId="1C835966">
            <wp:extent cx="3048000" cy="3190875"/>
            <wp:effectExtent l="0" t="0" r="0" b="9525"/>
            <wp:docPr id="15" name="Рисунок 15" descr="http://www.bishoff.com.ua/upload/resize_cache/iblock/763/320_350_16a9cdfeb475445909b854c588a1af844/763ee058b29532f87f148522789b0f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bishoff.com.ua/upload/resize_cache/iblock/763/320_350_16a9cdfeb475445909b854c588a1af844/763ee058b29532f87f148522789b0f8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706B7B3D" wp14:editId="6A8E263E">
            <wp:extent cx="3048000" cy="3190875"/>
            <wp:effectExtent l="0" t="0" r="0" b="9525"/>
            <wp:docPr id="17" name="Рисунок 17" descr="http://www.bishoff.com.ua/upload/resize_cache/iblock/d1b/320_350_16a9cdfeb475445909b854c588a1af844/d1bea70639dbf7b175f6df17fbf671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bishoff.com.ua/upload/resize_cache/iblock/d1b/320_350_16a9cdfeb475445909b854c588a1af844/d1bea70639dbf7b175f6df17fbf6716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11115484" wp14:editId="637AAB54">
            <wp:extent cx="3048000" cy="3190875"/>
            <wp:effectExtent l="0" t="0" r="0" b="9525"/>
            <wp:docPr id="11" name="Рисунок 11" descr="http://www.bishoff.com.ua/upload/resize_cache/iblock/3e9/320_350_16a9cdfeb475445909b854c588a1af844/3e97958638fec0ca9f104f71db964a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bishoff.com.ua/upload/resize_cache/iblock/3e9/320_350_16a9cdfeb475445909b854c588a1af844/3e97958638fec0ca9f104f71db964ac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lastRenderedPageBreak/>
        <w:drawing>
          <wp:inline distT="0" distB="0" distL="0" distR="0" wp14:anchorId="12FE139D" wp14:editId="7F134066">
            <wp:extent cx="3048000" cy="3190875"/>
            <wp:effectExtent l="0" t="0" r="0" b="9525"/>
            <wp:docPr id="19" name="Рисунок 19" descr="http://www.bishoff.com.ua/upload/resize_cache/iblock/99f/320_350_16a9cdfeb475445909b854c588a1af844/99fdac6001299b4479a4770c45069f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bishoff.com.ua/upload/resize_cache/iblock/99f/320_350_16a9cdfeb475445909b854c588a1af844/99fdac6001299b4479a4770c45069f6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uk-UA"/>
        </w:rPr>
        <w:drawing>
          <wp:inline distT="0" distB="0" distL="0" distR="0" wp14:anchorId="278515CF" wp14:editId="41BD1137">
            <wp:extent cx="3048000" cy="3190875"/>
            <wp:effectExtent l="0" t="0" r="0" b="9525"/>
            <wp:docPr id="18" name="Рисунок 18" descr="http://www.bishoff.com.ua/upload/resize_cache/iblock/d1b/320_350_16a9cdfeb475445909b854c588a1af844/d1bea70639dbf7b175f6df17fbf671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bishoff.com.ua/upload/resize_cache/iblock/d1b/320_350_16a9cdfeb475445909b854c588a1af844/d1bea70639dbf7b175f6df17fbf6716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FF6F31A" wp14:editId="668428EF">
            <wp:extent cx="3048000" cy="3190875"/>
            <wp:effectExtent l="0" t="0" r="0" b="9525"/>
            <wp:docPr id="13" name="Рисунок 13" descr="http://www.bishoff.com.ua/upload/resize_cache/iblock/1ca/320_350_16a9cdfeb475445909b854c588a1af844/1ca6704d037b2d1e1ed3d733ab8192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bishoff.com.ua/upload/resize_cache/iblock/1ca/320_350_16a9cdfeb475445909b854c588a1af844/1ca6704d037b2d1e1ed3d733ab8192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6473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revisionView w:inkAnnotations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73E"/>
    <w:rsid w:val="00A6473E"/>
    <w:rsid w:val="00F2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3E3E00E-814E-4824-BEB3-174A809C5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571B5C17</Template>
  <TotalTime>7</TotalTime>
  <Pages>5</Pages>
  <Words>12</Words>
  <Characters>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Коновалова Світлана</dc:creator>
  <cp:keywords/>
  <dc:description/>
  <cp:lastModifiedBy>Коновалова Світлана</cp:lastModifiedBy>
  <cp:revision>1</cp:revision>
  <dcterms:created xsi:type="dcterms:W3CDTF">2017-03-28T13:54:00Z</dcterms:created>
  <dcterms:modified xsi:type="dcterms:W3CDTF">2017-03-28T14:01:00Z</dcterms:modified>
</cp:coreProperties>
</file>